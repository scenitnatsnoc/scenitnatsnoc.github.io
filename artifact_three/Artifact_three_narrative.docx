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1F6F6" w14:textId="6E534EFF" w:rsidR="00C85A07" w:rsidRDefault="00C85A07" w:rsidP="00996B6D">
      <w:pPr>
        <w:pStyle w:val="Heading1"/>
        <w:spacing w:line="480" w:lineRule="auto"/>
      </w:pPr>
      <w:r w:rsidRPr="0035521D">
        <w:t>CS</w:t>
      </w:r>
      <w:r w:rsidR="003B3DFA">
        <w:t>4</w:t>
      </w:r>
      <w:r w:rsidR="002451AD">
        <w:t>99</w:t>
      </w:r>
      <w:r w:rsidR="005D087B">
        <w:t xml:space="preserve"> </w:t>
      </w:r>
      <w:r w:rsidR="00A11132">
        <w:t>Milestone Four Narrative</w:t>
      </w:r>
    </w:p>
    <w:p w14:paraId="5DFC125F" w14:textId="739FB0AD" w:rsidR="00727EE6" w:rsidRPr="00727EE6" w:rsidRDefault="00727EE6" w:rsidP="00D9143F">
      <w:pPr>
        <w:spacing w:line="480" w:lineRule="auto"/>
        <w:ind w:firstLine="720"/>
        <w:rPr>
          <w:rFonts w:ascii="Times New Roman" w:hAnsi="Times New Roman" w:cs="Times New Roman"/>
        </w:rPr>
      </w:pPr>
      <w:r w:rsidRPr="00EA2C6C">
        <w:rPr>
          <w:rFonts w:ascii="Times New Roman" w:hAnsi="Times New Roman" w:cs="Times New Roman"/>
        </w:rPr>
        <w:t>During one of our previous courses</w:t>
      </w:r>
      <w:r w:rsidR="00F4743F" w:rsidRPr="00EA2C6C">
        <w:rPr>
          <w:rFonts w:ascii="Times New Roman" w:hAnsi="Times New Roman" w:cs="Times New Roman"/>
        </w:rPr>
        <w:t xml:space="preserve"> at SNHU</w:t>
      </w:r>
      <w:r w:rsidRPr="00EA2C6C">
        <w:rPr>
          <w:rFonts w:ascii="Times New Roman" w:hAnsi="Times New Roman" w:cs="Times New Roman"/>
        </w:rPr>
        <w:t xml:space="preserve">, </w:t>
      </w:r>
      <w:r w:rsidR="001737A9" w:rsidRPr="00EA2C6C">
        <w:rPr>
          <w:rFonts w:ascii="Times New Roman" w:hAnsi="Times New Roman" w:cs="Times New Roman"/>
        </w:rPr>
        <w:t>DAD220 - Introduction to Structured Database Environments</w:t>
      </w:r>
      <w:r w:rsidR="007229A5" w:rsidRPr="00EA2C6C">
        <w:rPr>
          <w:rFonts w:ascii="Times New Roman" w:hAnsi="Times New Roman" w:cs="Times New Roman"/>
        </w:rPr>
        <w:t xml:space="preserve">, </w:t>
      </w:r>
      <w:r w:rsidRPr="00EA2C6C">
        <w:rPr>
          <w:rFonts w:ascii="Times New Roman" w:hAnsi="Times New Roman" w:cs="Times New Roman"/>
        </w:rPr>
        <w:t xml:space="preserve">we were tasked with creating a MySQL database schema, importing data, and analyzing it </w:t>
      </w:r>
      <w:r w:rsidR="00FE64EE">
        <w:rPr>
          <w:rFonts w:ascii="Times New Roman" w:hAnsi="Times New Roman" w:cs="Times New Roman"/>
        </w:rPr>
        <w:t xml:space="preserve">using multiple </w:t>
      </w:r>
      <w:proofErr w:type="gramStart"/>
      <w:r w:rsidR="00FE64EE">
        <w:rPr>
          <w:rFonts w:ascii="Times New Roman" w:hAnsi="Times New Roman" w:cs="Times New Roman"/>
        </w:rPr>
        <w:t>complex</w:t>
      </w:r>
      <w:proofErr w:type="gramEnd"/>
      <w:r w:rsidR="00FE64EE">
        <w:rPr>
          <w:rFonts w:ascii="Times New Roman" w:hAnsi="Times New Roman" w:cs="Times New Roman"/>
        </w:rPr>
        <w:t xml:space="preserve"> join queries across several tables to understand the reasons</w:t>
      </w:r>
      <w:r w:rsidRPr="00727EE6">
        <w:rPr>
          <w:rFonts w:ascii="Times New Roman" w:hAnsi="Times New Roman" w:cs="Times New Roman"/>
        </w:rPr>
        <w:t xml:space="preserve"> behind the company's low performance. </w:t>
      </w:r>
    </w:p>
    <w:p w14:paraId="64FDD38E" w14:textId="6CB9BFC4" w:rsidR="009D40C0" w:rsidRDefault="00E027AA" w:rsidP="00D9143F">
      <w:pPr>
        <w:spacing w:line="480" w:lineRule="auto"/>
        <w:ind w:firstLine="720"/>
        <w:rPr>
          <w:rFonts w:ascii="Times New Roman" w:hAnsi="Times New Roman" w:cs="Times New Roman"/>
        </w:rPr>
      </w:pPr>
      <w:r w:rsidRPr="0092476C">
        <w:rPr>
          <w:rFonts w:ascii="Times New Roman" w:hAnsi="Times New Roman" w:cs="Times New Roman"/>
        </w:rPr>
        <w:t xml:space="preserve">I selected this artifact to demonstrate </w:t>
      </w:r>
      <w:r w:rsidR="00DB7D3A">
        <w:rPr>
          <w:rFonts w:ascii="Times New Roman" w:hAnsi="Times New Roman" w:cs="Times New Roman"/>
        </w:rPr>
        <w:t xml:space="preserve">my ability to analyze data and present it to specific audiences, highlighting </w:t>
      </w:r>
      <w:r w:rsidR="00973EB2">
        <w:rPr>
          <w:rFonts w:ascii="Times New Roman" w:hAnsi="Times New Roman" w:cs="Times New Roman"/>
        </w:rPr>
        <w:t>performance trends</w:t>
      </w:r>
      <w:r w:rsidR="00DB7D3A">
        <w:rPr>
          <w:rFonts w:ascii="Times New Roman" w:hAnsi="Times New Roman" w:cs="Times New Roman"/>
        </w:rPr>
        <w:t xml:space="preserve"> and areas for improvement. I utilized</w:t>
      </w:r>
      <w:r w:rsidR="002C17C1" w:rsidRPr="002C17C1">
        <w:rPr>
          <w:rFonts w:ascii="Times New Roman" w:hAnsi="Times New Roman" w:cs="Times New Roman"/>
        </w:rPr>
        <w:t xml:space="preserve"> tools such as Python Dash</w:t>
      </w:r>
      <w:r w:rsidR="006B47BF">
        <w:rPr>
          <w:rFonts w:ascii="Times New Roman" w:hAnsi="Times New Roman" w:cs="Times New Roman"/>
        </w:rPr>
        <w:t xml:space="preserve"> for web dashboards and graphs</w:t>
      </w:r>
      <w:r w:rsidR="00C375A3">
        <w:rPr>
          <w:rFonts w:ascii="Times New Roman" w:hAnsi="Times New Roman" w:cs="Times New Roman"/>
        </w:rPr>
        <w:t xml:space="preserve">, </w:t>
      </w:r>
      <w:r w:rsidR="006B47BF">
        <w:rPr>
          <w:rFonts w:ascii="Times New Roman" w:hAnsi="Times New Roman" w:cs="Times New Roman"/>
        </w:rPr>
        <w:t xml:space="preserve">Leaflet for interactive maps, </w:t>
      </w:r>
      <w:r w:rsidR="00506E49">
        <w:rPr>
          <w:rFonts w:ascii="Times New Roman" w:hAnsi="Times New Roman" w:cs="Times New Roman"/>
        </w:rPr>
        <w:t xml:space="preserve">the Google Maps API to retrieve geolocation </w:t>
      </w:r>
      <w:r w:rsidR="001636D1">
        <w:rPr>
          <w:rFonts w:ascii="Times New Roman" w:hAnsi="Times New Roman" w:cs="Times New Roman"/>
        </w:rPr>
        <w:t>data for states</w:t>
      </w:r>
      <w:r w:rsidR="004C132E">
        <w:rPr>
          <w:rFonts w:ascii="Times New Roman" w:hAnsi="Times New Roman" w:cs="Times New Roman"/>
        </w:rPr>
        <w:t xml:space="preserve">, </w:t>
      </w:r>
      <w:r w:rsidR="002C17C1" w:rsidRPr="002C17C1">
        <w:rPr>
          <w:rFonts w:ascii="Times New Roman" w:hAnsi="Times New Roman" w:cs="Times New Roman"/>
        </w:rPr>
        <w:t xml:space="preserve">and </w:t>
      </w:r>
      <w:r w:rsidR="00133478" w:rsidRPr="00133478">
        <w:rPr>
          <w:rFonts w:ascii="Times New Roman" w:hAnsi="Times New Roman" w:cs="Times New Roman"/>
        </w:rPr>
        <w:t>Relational Migrator</w:t>
      </w:r>
      <w:r w:rsidR="00133478">
        <w:rPr>
          <w:rFonts w:ascii="Times New Roman" w:hAnsi="Times New Roman" w:cs="Times New Roman"/>
        </w:rPr>
        <w:t xml:space="preserve"> by MongoDB </w:t>
      </w:r>
      <w:r w:rsidR="00EC502D">
        <w:rPr>
          <w:rFonts w:ascii="Times New Roman" w:hAnsi="Times New Roman" w:cs="Times New Roman"/>
        </w:rPr>
        <w:t xml:space="preserve">for </w:t>
      </w:r>
      <w:r w:rsidR="00E55338">
        <w:rPr>
          <w:rFonts w:ascii="Times New Roman" w:hAnsi="Times New Roman" w:cs="Times New Roman"/>
        </w:rPr>
        <w:t>migrating from a legacy relational database, MySQL, with multiple tables, to MongoDB, which has a single table</w:t>
      </w:r>
      <w:r w:rsidR="00C02B7F">
        <w:rPr>
          <w:rFonts w:ascii="Times New Roman" w:hAnsi="Times New Roman" w:cs="Times New Roman"/>
        </w:rPr>
        <w:t>.</w:t>
      </w:r>
      <w:r w:rsidR="00583B06">
        <w:rPr>
          <w:rFonts w:ascii="Times New Roman" w:hAnsi="Times New Roman" w:cs="Times New Roman"/>
        </w:rPr>
        <w:t xml:space="preserve"> </w:t>
      </w:r>
      <w:r w:rsidR="009D40C0">
        <w:rPr>
          <w:rFonts w:ascii="Times New Roman" w:hAnsi="Times New Roman" w:cs="Times New Roman"/>
        </w:rPr>
        <w:t>An example of a single document can be seen below:</w:t>
      </w:r>
    </w:p>
    <w:p w14:paraId="3581602E" w14:textId="77777777" w:rsidR="009D40C0" w:rsidRDefault="009D40C0" w:rsidP="00313151">
      <w:pPr>
        <w:spacing w:line="480" w:lineRule="auto"/>
        <w:rPr>
          <w:rFonts w:ascii="Times New Roman" w:hAnsi="Times New Roman" w:cs="Times New Roman"/>
        </w:rPr>
      </w:pPr>
      <w:r w:rsidRPr="009D40C0">
        <w:rPr>
          <w:rFonts w:ascii="Times New Roman" w:hAnsi="Times New Roman" w:cs="Times New Roman"/>
          <w:noProof/>
        </w:rPr>
        <w:drawing>
          <wp:inline distT="0" distB="0" distL="0" distR="0" wp14:anchorId="2D003DBB" wp14:editId="08589554">
            <wp:extent cx="4320540" cy="2637497"/>
            <wp:effectExtent l="0" t="0" r="3810" b="0"/>
            <wp:docPr id="1050375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578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279" cy="26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39CD" w14:textId="1A1D79AE" w:rsidR="00CE797E" w:rsidRDefault="00C02B7F" w:rsidP="0031315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This approach simplified and sped</w:t>
      </w:r>
      <w:r w:rsidR="00214008">
        <w:rPr>
          <w:rFonts w:ascii="Times New Roman" w:hAnsi="Times New Roman" w:cs="Times New Roman"/>
        </w:rPr>
        <w:t xml:space="preserve"> up </w:t>
      </w:r>
      <w:r w:rsidR="00ED4A8E">
        <w:rPr>
          <w:rFonts w:ascii="Times New Roman" w:hAnsi="Times New Roman" w:cs="Times New Roman"/>
        </w:rPr>
        <w:t>the analysis workflow</w:t>
      </w:r>
      <w:r w:rsidR="009517E2">
        <w:rPr>
          <w:rFonts w:ascii="Times New Roman" w:hAnsi="Times New Roman" w:cs="Times New Roman"/>
        </w:rPr>
        <w:t xml:space="preserve"> while modernizing the application</w:t>
      </w:r>
      <w:r w:rsidR="002C17C1" w:rsidRPr="002C17C1">
        <w:rPr>
          <w:rFonts w:ascii="Times New Roman" w:hAnsi="Times New Roman" w:cs="Times New Roman"/>
        </w:rPr>
        <w:t>. I will also demonstrate my design and development skills by creating a well-structured web page</w:t>
      </w:r>
      <w:r w:rsidR="00E55338">
        <w:rPr>
          <w:rFonts w:ascii="Times New Roman" w:hAnsi="Times New Roman" w:cs="Times New Roman"/>
        </w:rPr>
        <w:t xml:space="preserve"> by following </w:t>
      </w:r>
      <w:r w:rsidR="00C46AFE">
        <w:rPr>
          <w:rFonts w:ascii="Times New Roman" w:hAnsi="Times New Roman" w:cs="Times New Roman"/>
        </w:rPr>
        <w:t xml:space="preserve">the </w:t>
      </w:r>
      <w:r w:rsidR="00735C5B">
        <w:rPr>
          <w:rFonts w:ascii="Times New Roman" w:hAnsi="Times New Roman" w:cs="Times New Roman"/>
        </w:rPr>
        <w:t xml:space="preserve">MVC </w:t>
      </w:r>
      <w:r w:rsidR="00C46AFE">
        <w:rPr>
          <w:rFonts w:ascii="Times New Roman" w:hAnsi="Times New Roman" w:cs="Times New Roman"/>
        </w:rPr>
        <w:t xml:space="preserve">design </w:t>
      </w:r>
      <w:r w:rsidR="00735C5B">
        <w:rPr>
          <w:rFonts w:ascii="Times New Roman" w:hAnsi="Times New Roman" w:cs="Times New Roman"/>
        </w:rPr>
        <w:t>pattern</w:t>
      </w:r>
      <w:r w:rsidR="002C17C1" w:rsidRPr="002C17C1">
        <w:rPr>
          <w:rFonts w:ascii="Times New Roman" w:hAnsi="Times New Roman" w:cs="Times New Roman"/>
        </w:rPr>
        <w:t>.</w:t>
      </w:r>
      <w:r w:rsidR="00D20684">
        <w:rPr>
          <w:rFonts w:ascii="Times New Roman" w:hAnsi="Times New Roman" w:cs="Times New Roman"/>
        </w:rPr>
        <w:t xml:space="preserve"> </w:t>
      </w:r>
      <w:proofErr w:type="gramStart"/>
      <w:r w:rsidR="00D20684">
        <w:rPr>
          <w:rFonts w:ascii="Times New Roman" w:hAnsi="Times New Roman" w:cs="Times New Roman"/>
        </w:rPr>
        <w:t>Screenshot</w:t>
      </w:r>
      <w:proofErr w:type="gramEnd"/>
      <w:r w:rsidR="00D20684">
        <w:rPr>
          <w:rFonts w:ascii="Times New Roman" w:hAnsi="Times New Roman" w:cs="Times New Roman"/>
        </w:rPr>
        <w:t xml:space="preserve"> of a web page can be seen below:</w:t>
      </w:r>
    </w:p>
    <w:p w14:paraId="48B4AB96" w14:textId="3A9007FB" w:rsidR="00D20684" w:rsidRDefault="0051306C" w:rsidP="00EF75F5">
      <w:pPr>
        <w:spacing w:line="240" w:lineRule="auto"/>
        <w:rPr>
          <w:rFonts w:ascii="Times New Roman" w:hAnsi="Times New Roman" w:cs="Times New Roman"/>
        </w:rPr>
      </w:pPr>
      <w:r w:rsidRPr="005130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EFDAD" wp14:editId="778C0880">
            <wp:extent cx="5943600" cy="3573780"/>
            <wp:effectExtent l="0" t="0" r="0" b="7620"/>
            <wp:docPr id="10358549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497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5893" w14:textId="4E81D694" w:rsidR="0051306C" w:rsidRPr="00133478" w:rsidRDefault="00F52CD9" w:rsidP="00EF75F5">
      <w:pPr>
        <w:spacing w:line="240" w:lineRule="auto"/>
        <w:rPr>
          <w:rFonts w:ascii="Times New Roman" w:hAnsi="Times New Roman" w:cs="Times New Roman"/>
        </w:rPr>
      </w:pPr>
      <w:r w:rsidRPr="00F52CD9">
        <w:rPr>
          <w:rFonts w:ascii="Times New Roman" w:hAnsi="Times New Roman" w:cs="Times New Roman"/>
          <w:noProof/>
        </w:rPr>
        <w:drawing>
          <wp:inline distT="0" distB="0" distL="0" distR="0" wp14:anchorId="6611DE2E" wp14:editId="03B14E12">
            <wp:extent cx="5943600" cy="3048000"/>
            <wp:effectExtent l="0" t="0" r="0" b="0"/>
            <wp:docPr id="1161020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202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8858" w14:textId="657A15BE" w:rsidR="000C6AFF" w:rsidRPr="002F4A36" w:rsidRDefault="006A4B19" w:rsidP="002F4A36">
      <w:pPr>
        <w:pStyle w:val="ListParagraph"/>
        <w:spacing w:line="480" w:lineRule="auto"/>
        <w:ind w:left="0"/>
        <w:rPr>
          <w:rFonts w:ascii="Times New Roman" w:hAnsi="Times New Roman" w:cs="Times New Roman"/>
        </w:rPr>
      </w:pPr>
      <w:r w:rsidRPr="002F4A36">
        <w:rPr>
          <w:rFonts w:ascii="Times New Roman" w:hAnsi="Times New Roman" w:cs="Times New Roman"/>
        </w:rPr>
        <w:t>Below the logo</w:t>
      </w:r>
      <w:r w:rsidR="00413FFE" w:rsidRPr="002F4A36">
        <w:rPr>
          <w:rFonts w:ascii="Times New Roman" w:hAnsi="Times New Roman" w:cs="Times New Roman"/>
        </w:rPr>
        <w:t>,</w:t>
      </w:r>
      <w:r w:rsidRPr="002F4A36">
        <w:rPr>
          <w:rFonts w:ascii="Times New Roman" w:hAnsi="Times New Roman" w:cs="Times New Roman"/>
        </w:rPr>
        <w:t xml:space="preserve"> I placed </w:t>
      </w:r>
      <w:r w:rsidR="00CE54C3" w:rsidRPr="002F4A36">
        <w:rPr>
          <w:rFonts w:ascii="Times New Roman" w:hAnsi="Times New Roman" w:cs="Times New Roman"/>
        </w:rPr>
        <w:t>the</w:t>
      </w:r>
      <w:r w:rsidRPr="002F4A36">
        <w:rPr>
          <w:rFonts w:ascii="Times New Roman" w:hAnsi="Times New Roman" w:cs="Times New Roman"/>
        </w:rPr>
        <w:t xml:space="preserve"> </w:t>
      </w:r>
      <w:r w:rsidR="007C3062" w:rsidRPr="002F4A36">
        <w:rPr>
          <w:rFonts w:ascii="Times New Roman" w:hAnsi="Times New Roman" w:cs="Times New Roman"/>
        </w:rPr>
        <w:t xml:space="preserve">Choropleth Map to show which </w:t>
      </w:r>
      <w:r w:rsidR="00CE54C3" w:rsidRPr="002F4A36">
        <w:rPr>
          <w:rFonts w:ascii="Times New Roman" w:hAnsi="Times New Roman" w:cs="Times New Roman"/>
        </w:rPr>
        <w:t>state</w:t>
      </w:r>
      <w:r w:rsidR="007C3062" w:rsidRPr="002F4A36">
        <w:rPr>
          <w:rFonts w:ascii="Times New Roman" w:hAnsi="Times New Roman" w:cs="Times New Roman"/>
        </w:rPr>
        <w:t xml:space="preserve"> </w:t>
      </w:r>
      <w:r w:rsidR="00CE54C3" w:rsidRPr="002F4A36">
        <w:rPr>
          <w:rFonts w:ascii="Times New Roman" w:hAnsi="Times New Roman" w:cs="Times New Roman"/>
        </w:rPr>
        <w:t xml:space="preserve">has </w:t>
      </w:r>
      <w:r w:rsidR="007C3062" w:rsidRPr="002F4A36">
        <w:rPr>
          <w:rFonts w:ascii="Times New Roman" w:hAnsi="Times New Roman" w:cs="Times New Roman"/>
        </w:rPr>
        <w:t>the most RMA</w:t>
      </w:r>
      <w:r w:rsidR="00413FFE" w:rsidRPr="002F4A36">
        <w:rPr>
          <w:rFonts w:ascii="Times New Roman" w:hAnsi="Times New Roman" w:cs="Times New Roman"/>
        </w:rPr>
        <w:t>s</w:t>
      </w:r>
      <w:r w:rsidR="009E5329">
        <w:rPr>
          <w:rFonts w:ascii="Times New Roman" w:hAnsi="Times New Roman" w:cs="Times New Roman"/>
        </w:rPr>
        <w:t xml:space="preserve"> followed by</w:t>
      </w:r>
      <w:r w:rsidR="004E67A1" w:rsidRPr="002F4A36">
        <w:rPr>
          <w:rFonts w:ascii="Times New Roman" w:hAnsi="Times New Roman" w:cs="Times New Roman"/>
        </w:rPr>
        <w:t xml:space="preserve"> a drop-down menu to </w:t>
      </w:r>
      <w:r w:rsidR="00F92BAC" w:rsidRPr="002F4A36">
        <w:rPr>
          <w:rFonts w:ascii="Times New Roman" w:hAnsi="Times New Roman" w:cs="Times New Roman"/>
        </w:rPr>
        <w:t xml:space="preserve">access the table of results based on the RMA status, which corresponds to the pie chart below showing the affected SKUs and a map with a marker indicating the state, </w:t>
      </w:r>
      <w:r w:rsidR="00F92BAC" w:rsidRPr="002F4A36">
        <w:rPr>
          <w:rFonts w:ascii="Times New Roman" w:hAnsi="Times New Roman" w:cs="Times New Roman"/>
        </w:rPr>
        <w:lastRenderedPageBreak/>
        <w:t>along with</w:t>
      </w:r>
      <w:r w:rsidR="0002013E" w:rsidRPr="002F4A36">
        <w:rPr>
          <w:rFonts w:ascii="Times New Roman" w:hAnsi="Times New Roman" w:cs="Times New Roman"/>
        </w:rPr>
        <w:t xml:space="preserve"> customer information as a pop-up layer</w:t>
      </w:r>
      <w:r w:rsidR="00C81507" w:rsidRPr="002F4A36">
        <w:rPr>
          <w:rFonts w:ascii="Times New Roman" w:hAnsi="Times New Roman" w:cs="Times New Roman"/>
        </w:rPr>
        <w:t xml:space="preserve"> of the selected </w:t>
      </w:r>
      <w:r w:rsidR="002F4A36" w:rsidRPr="002F4A36">
        <w:rPr>
          <w:rFonts w:ascii="Times New Roman" w:hAnsi="Times New Roman" w:cs="Times New Roman"/>
        </w:rPr>
        <w:t>item in the table</w:t>
      </w:r>
      <w:r w:rsidR="0002013E" w:rsidRPr="002F4A36">
        <w:rPr>
          <w:rFonts w:ascii="Times New Roman" w:hAnsi="Times New Roman" w:cs="Times New Roman"/>
        </w:rPr>
        <w:t xml:space="preserve">. </w:t>
      </w:r>
      <w:r w:rsidR="00060A38">
        <w:rPr>
          <w:rFonts w:ascii="Times New Roman" w:hAnsi="Times New Roman" w:cs="Times New Roman"/>
        </w:rPr>
        <w:t>Additionally, the</w:t>
      </w:r>
      <w:r w:rsidR="00241FF2">
        <w:rPr>
          <w:rFonts w:ascii="Times New Roman" w:hAnsi="Times New Roman" w:cs="Times New Roman"/>
        </w:rPr>
        <w:t xml:space="preserve"> </w:t>
      </w:r>
      <w:proofErr w:type="spellStart"/>
      <w:r w:rsidR="00241FF2" w:rsidRPr="00241FF2">
        <w:rPr>
          <w:rFonts w:ascii="Times New Roman" w:hAnsi="Times New Roman" w:cs="Times New Roman"/>
        </w:rPr>
        <w:t>RmasCrudClass</w:t>
      </w:r>
      <w:proofErr w:type="spellEnd"/>
      <w:r w:rsidR="00241FF2">
        <w:rPr>
          <w:rFonts w:ascii="Times New Roman" w:hAnsi="Times New Roman" w:cs="Times New Roman"/>
        </w:rPr>
        <w:t xml:space="preserve"> class was developed to add CRUD functionality for RMA orders.</w:t>
      </w:r>
      <w:r w:rsidR="008E49D6" w:rsidRPr="002F4A36">
        <w:rPr>
          <w:rFonts w:ascii="Times New Roman" w:hAnsi="Times New Roman" w:cs="Times New Roman"/>
        </w:rPr>
        <w:t xml:space="preserve"> </w:t>
      </w:r>
    </w:p>
    <w:p w14:paraId="11F6906D" w14:textId="77777777" w:rsidR="00066E4A" w:rsidRDefault="00565370" w:rsidP="00066E4A">
      <w:pPr>
        <w:spacing w:line="48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implementing my enhancements, I achieved both of my planned course outcomes, demonstrating my ability to employ strategies for </w:t>
      </w:r>
      <w:r w:rsidR="003F2B6D" w:rsidRPr="003F2B6D">
        <w:rPr>
          <w:rFonts w:ascii="Times New Roman" w:hAnsi="Times New Roman" w:cs="Times New Roman"/>
        </w:rPr>
        <w:t xml:space="preserve">building </w:t>
      </w:r>
      <w:r>
        <w:rPr>
          <w:rFonts w:ascii="Times New Roman" w:hAnsi="Times New Roman" w:cs="Times New Roman"/>
        </w:rPr>
        <w:t xml:space="preserve">collaborative environments that support diverse audiences in organizational decision-making within </w:t>
      </w:r>
      <w:r w:rsidR="00DB5A82">
        <w:rPr>
          <w:rFonts w:ascii="Times New Roman" w:hAnsi="Times New Roman" w:cs="Times New Roman"/>
        </w:rPr>
        <w:t xml:space="preserve">the field of </w:t>
      </w:r>
      <w:r>
        <w:rPr>
          <w:rFonts w:ascii="Times New Roman" w:hAnsi="Times New Roman" w:cs="Times New Roman"/>
        </w:rPr>
        <w:t xml:space="preserve">computer science. Additionally, I can design, develop, and deliver professional-quality oral, written, and visual communications that are clear, technically accurate, and appropriately tailored to specific audiences and contexts.  </w:t>
      </w:r>
      <w:r w:rsidR="000C3929" w:rsidRPr="000C3929">
        <w:rPr>
          <w:rFonts w:ascii="Times New Roman" w:hAnsi="Times New Roman" w:cs="Times New Roman"/>
        </w:rPr>
        <w:t xml:space="preserve">  </w:t>
      </w:r>
    </w:p>
    <w:p w14:paraId="7724EF02" w14:textId="682E027B" w:rsidR="00C646A4" w:rsidRPr="00066E4A" w:rsidRDefault="00A610A9" w:rsidP="00066E4A">
      <w:pPr>
        <w:spacing w:line="480" w:lineRule="auto"/>
        <w:ind w:firstLine="360"/>
        <w:rPr>
          <w:rFonts w:ascii="Times New Roman" w:hAnsi="Times New Roman" w:cs="Times New Roman"/>
        </w:rPr>
      </w:pPr>
      <w:r>
        <w:t>I learned a lot</w:t>
      </w:r>
      <w:r w:rsidR="00016028">
        <w:t xml:space="preserve"> by working with multiple </w:t>
      </w:r>
      <w:proofErr w:type="gramStart"/>
      <w:r w:rsidR="007B77CD">
        <w:t>libraries, and</w:t>
      </w:r>
      <w:proofErr w:type="gramEnd"/>
      <w:r w:rsidR="007B77CD">
        <w:t xml:space="preserve"> integrating them was a bit tricky but rewarding</w:t>
      </w:r>
      <w:r w:rsidR="00016028">
        <w:t xml:space="preserve">. </w:t>
      </w:r>
      <w:r w:rsidR="00DD2FE4">
        <w:t>I faced a couple of challenges during my enhancement process.</w:t>
      </w:r>
      <w:r w:rsidR="00426F68">
        <w:t xml:space="preserve"> The first one was during migration from </w:t>
      </w:r>
      <w:r w:rsidR="00FE39A0">
        <w:t xml:space="preserve">MySQL to MongoDB. </w:t>
      </w:r>
      <w:r w:rsidR="00066E4A">
        <w:t xml:space="preserve">Initially, I </w:t>
      </w:r>
      <w:r w:rsidR="0084291A">
        <w:t xml:space="preserve">included “orders” and “customers” as documents in the RMA table, which complicated all my queries, made it difficult to display all </w:t>
      </w:r>
      <w:r w:rsidR="00106983">
        <w:t>columns on the web page,</w:t>
      </w:r>
      <w:r w:rsidR="00066E4A">
        <w:t xml:space="preserve"> and slowed down the entire</w:t>
      </w:r>
      <w:r w:rsidR="0095411D">
        <w:t xml:space="preserve"> application</w:t>
      </w:r>
      <w:r w:rsidR="00837F07">
        <w:t>. I also had to add an aggregation method to achieve it</w:t>
      </w:r>
      <w:r w:rsidR="0095411D">
        <w:t xml:space="preserve">. </w:t>
      </w:r>
      <w:r w:rsidR="00066E4A">
        <w:t>In the end</w:t>
      </w:r>
      <w:r w:rsidR="00CF3603">
        <w:t>,</w:t>
      </w:r>
      <w:r w:rsidR="00066E4A">
        <w:t xml:space="preserve"> </w:t>
      </w:r>
      <w:r w:rsidR="005B66EC">
        <w:t>I merged them</w:t>
      </w:r>
      <w:r w:rsidR="00CF3603">
        <w:t>, and everything returned to normal</w:t>
      </w:r>
      <w:r w:rsidR="00212580">
        <w:t>; no need to use the aggregation method I had used before</w:t>
      </w:r>
      <w:r w:rsidR="00CF3603">
        <w:t xml:space="preserve">. </w:t>
      </w:r>
      <w:r w:rsidR="00DD2FE4">
        <w:t xml:space="preserve">The </w:t>
      </w:r>
      <w:r w:rsidR="00426F68">
        <w:t>second</w:t>
      </w:r>
      <w:r w:rsidR="00DD2FE4">
        <w:t xml:space="preserve"> one </w:t>
      </w:r>
      <w:r w:rsidR="00746C4C">
        <w:t xml:space="preserve">was integrating the </w:t>
      </w:r>
      <w:r w:rsidR="00746C4C" w:rsidRPr="002F4A36">
        <w:rPr>
          <w:rFonts w:ascii="Times New Roman" w:hAnsi="Times New Roman" w:cs="Times New Roman"/>
        </w:rPr>
        <w:t xml:space="preserve">Choropleth Map </w:t>
      </w:r>
      <w:r w:rsidR="00746C4C">
        <w:rPr>
          <w:rFonts w:ascii="Times New Roman" w:hAnsi="Times New Roman" w:cs="Times New Roman"/>
        </w:rPr>
        <w:t xml:space="preserve">to </w:t>
      </w:r>
      <w:r w:rsidR="00F613E3">
        <w:rPr>
          <w:rFonts w:ascii="Times New Roman" w:hAnsi="Times New Roman" w:cs="Times New Roman"/>
        </w:rPr>
        <w:t xml:space="preserve">showcase the count of RMAs by state. </w:t>
      </w:r>
      <w:r w:rsidR="003243B3" w:rsidRPr="003243B3">
        <w:rPr>
          <w:rFonts w:ascii="Times New Roman" w:hAnsi="Times New Roman" w:cs="Times New Roman"/>
        </w:rPr>
        <w:t xml:space="preserve">The </w:t>
      </w:r>
      <w:r w:rsidR="003243B3">
        <w:rPr>
          <w:rFonts w:ascii="Times New Roman" w:hAnsi="Times New Roman" w:cs="Times New Roman"/>
        </w:rPr>
        <w:t xml:space="preserve">issue was that </w:t>
      </w:r>
      <w:r w:rsidR="00937DC4">
        <w:rPr>
          <w:rFonts w:ascii="Times New Roman" w:hAnsi="Times New Roman" w:cs="Times New Roman"/>
        </w:rPr>
        <w:t xml:space="preserve">the </w:t>
      </w:r>
      <w:proofErr w:type="spellStart"/>
      <w:r w:rsidR="003243B3" w:rsidRPr="003243B3">
        <w:rPr>
          <w:rFonts w:ascii="Times New Roman" w:hAnsi="Times New Roman" w:cs="Times New Roman"/>
        </w:rPr>
        <w:t>GeoJSON</w:t>
      </w:r>
      <w:proofErr w:type="spellEnd"/>
      <w:r w:rsidR="003243B3" w:rsidRPr="003243B3">
        <w:rPr>
          <w:rFonts w:ascii="Times New Roman" w:hAnsi="Times New Roman" w:cs="Times New Roman"/>
        </w:rPr>
        <w:t xml:space="preserve"> component</w:t>
      </w:r>
      <w:r w:rsidR="00937DC4">
        <w:rPr>
          <w:rFonts w:ascii="Times New Roman" w:hAnsi="Times New Roman" w:cs="Times New Roman"/>
        </w:rPr>
        <w:t xml:space="preserve"> of Leaflet</w:t>
      </w:r>
      <w:r w:rsidR="00347185">
        <w:rPr>
          <w:rFonts w:ascii="Times New Roman" w:hAnsi="Times New Roman" w:cs="Times New Roman"/>
        </w:rPr>
        <w:t xml:space="preserve">, which controls how polygons are rendered for each state and uses the </w:t>
      </w:r>
      <w:proofErr w:type="spellStart"/>
      <w:r w:rsidR="00347185">
        <w:rPr>
          <w:rFonts w:ascii="Times New Roman" w:hAnsi="Times New Roman" w:cs="Times New Roman"/>
        </w:rPr>
        <w:t>geojson</w:t>
      </w:r>
      <w:proofErr w:type="spellEnd"/>
      <w:r w:rsidR="00347185">
        <w:rPr>
          <w:rFonts w:ascii="Times New Roman" w:hAnsi="Times New Roman" w:cs="Times New Roman"/>
        </w:rPr>
        <w:t xml:space="preserve"> file us-</w:t>
      </w:r>
      <w:proofErr w:type="spellStart"/>
      <w:proofErr w:type="gramStart"/>
      <w:r w:rsidR="00347185">
        <w:rPr>
          <w:rFonts w:ascii="Times New Roman" w:hAnsi="Times New Roman" w:cs="Times New Roman"/>
        </w:rPr>
        <w:t>states.json</w:t>
      </w:r>
      <w:proofErr w:type="spellEnd"/>
      <w:proofErr w:type="gramEnd"/>
      <w:r w:rsidR="00347185">
        <w:rPr>
          <w:rFonts w:ascii="Times New Roman" w:hAnsi="Times New Roman" w:cs="Times New Roman"/>
        </w:rPr>
        <w:t>, needed</w:t>
      </w:r>
      <w:r w:rsidR="005065F6">
        <w:rPr>
          <w:rFonts w:ascii="Times New Roman" w:hAnsi="Times New Roman" w:cs="Times New Roman"/>
        </w:rPr>
        <w:t xml:space="preserve"> to have our</w:t>
      </w:r>
      <w:r w:rsidR="00376A5B">
        <w:rPr>
          <w:rFonts w:ascii="Times New Roman" w:hAnsi="Times New Roman" w:cs="Times New Roman"/>
        </w:rPr>
        <w:t xml:space="preserve"> </w:t>
      </w:r>
      <w:r w:rsidR="00A302DF">
        <w:rPr>
          <w:rFonts w:ascii="Times New Roman" w:hAnsi="Times New Roman" w:cs="Times New Roman"/>
        </w:rPr>
        <w:t xml:space="preserve">states' </w:t>
      </w:r>
      <w:r w:rsidR="00376A5B">
        <w:rPr>
          <w:rFonts w:ascii="Times New Roman" w:hAnsi="Times New Roman" w:cs="Times New Roman"/>
        </w:rPr>
        <w:t>RMAs counts integrated</w:t>
      </w:r>
      <w:r w:rsidR="00E04FA2">
        <w:rPr>
          <w:rFonts w:ascii="Times New Roman" w:hAnsi="Times New Roman" w:cs="Times New Roman"/>
        </w:rPr>
        <w:t xml:space="preserve">. </w:t>
      </w:r>
      <w:r w:rsidR="00347185">
        <w:rPr>
          <w:rFonts w:ascii="Times New Roman" w:hAnsi="Times New Roman" w:cs="Times New Roman"/>
        </w:rPr>
        <w:t>I had to add it as an additional property</w:t>
      </w:r>
      <w:r w:rsidR="0037285F">
        <w:rPr>
          <w:rFonts w:ascii="Times New Roman" w:hAnsi="Times New Roman" w:cs="Times New Roman"/>
        </w:rPr>
        <w:t xml:space="preserve"> to make it work</w:t>
      </w:r>
      <w:r w:rsidR="00347185">
        <w:rPr>
          <w:rFonts w:ascii="Times New Roman" w:hAnsi="Times New Roman" w:cs="Times New Roman"/>
        </w:rPr>
        <w:t>.</w:t>
      </w:r>
      <w:r w:rsidR="0037285F">
        <w:rPr>
          <w:rFonts w:ascii="Times New Roman" w:hAnsi="Times New Roman" w:cs="Times New Roman"/>
        </w:rPr>
        <w:t xml:space="preserve"> Another </w:t>
      </w:r>
      <w:r w:rsidR="00620606">
        <w:rPr>
          <w:rFonts w:ascii="Times New Roman" w:hAnsi="Times New Roman" w:cs="Times New Roman"/>
        </w:rPr>
        <w:t xml:space="preserve">modification was to adjust the </w:t>
      </w:r>
      <w:proofErr w:type="spellStart"/>
      <w:r w:rsidR="00620606">
        <w:rPr>
          <w:rFonts w:ascii="Times New Roman" w:hAnsi="Times New Roman" w:cs="Times New Roman"/>
        </w:rPr>
        <w:t>colorscale</w:t>
      </w:r>
      <w:proofErr w:type="spellEnd"/>
      <w:r w:rsidR="00620606">
        <w:rPr>
          <w:rFonts w:ascii="Times New Roman" w:hAnsi="Times New Roman" w:cs="Times New Roman"/>
        </w:rPr>
        <w:t xml:space="preserve"> and classes arrays to display the data correctly on the map</w:t>
      </w:r>
      <w:r w:rsidR="00540558">
        <w:rPr>
          <w:rFonts w:ascii="Times New Roman" w:hAnsi="Times New Roman" w:cs="Times New Roman"/>
        </w:rPr>
        <w:t>.</w:t>
      </w:r>
      <w:r w:rsidR="00347185">
        <w:rPr>
          <w:rFonts w:ascii="Times New Roman" w:hAnsi="Times New Roman" w:cs="Times New Roman"/>
        </w:rPr>
        <w:t xml:space="preserve"> </w:t>
      </w:r>
    </w:p>
    <w:p w14:paraId="5D333D3F" w14:textId="77777777" w:rsidR="00A11132" w:rsidRPr="00A11132" w:rsidRDefault="00A11132" w:rsidP="00A11132"/>
    <w:p w14:paraId="18E90250" w14:textId="77777777" w:rsidR="001B23BE" w:rsidRPr="00DC2A30" w:rsidRDefault="001B23BE" w:rsidP="00DC2A30">
      <w:pPr>
        <w:pStyle w:val="NormalWeb"/>
      </w:pPr>
    </w:p>
    <w:sectPr w:rsidR="001B23BE" w:rsidRPr="00DC2A30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25876" w14:textId="77777777" w:rsidR="00D1773A" w:rsidRDefault="00D1773A" w:rsidP="0035598A">
      <w:pPr>
        <w:spacing w:after="0" w:line="240" w:lineRule="auto"/>
      </w:pPr>
      <w:r>
        <w:separator/>
      </w:r>
    </w:p>
  </w:endnote>
  <w:endnote w:type="continuationSeparator" w:id="0">
    <w:p w14:paraId="06E44C21" w14:textId="77777777" w:rsidR="00D1773A" w:rsidRDefault="00D1773A" w:rsidP="0035598A">
      <w:pPr>
        <w:spacing w:after="0" w:line="240" w:lineRule="auto"/>
      </w:pPr>
      <w:r>
        <w:continuationSeparator/>
      </w:r>
    </w:p>
  </w:endnote>
  <w:endnote w:type="continuationNotice" w:id="1">
    <w:p w14:paraId="35FCFF73" w14:textId="77777777" w:rsidR="00D1773A" w:rsidRDefault="00D177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95595632"/>
      <w:docPartObj>
        <w:docPartGallery w:val="Page Numbers (Bottom of Page)"/>
        <w:docPartUnique/>
      </w:docPartObj>
    </w:sdtPr>
    <w:sdtEndPr>
      <w:rPr>
        <w:noProof/>
        <w:sz w:val="22"/>
        <w:szCs w:val="20"/>
      </w:rPr>
    </w:sdtEndPr>
    <w:sdtContent>
      <w:p w14:paraId="5B4E49A9" w14:textId="1A11EA87" w:rsidR="00514B4A" w:rsidRPr="00514B4A" w:rsidRDefault="00514B4A">
        <w:pPr>
          <w:pStyle w:val="Footer"/>
          <w:jc w:val="center"/>
          <w:rPr>
            <w:sz w:val="22"/>
            <w:szCs w:val="20"/>
          </w:rPr>
        </w:pPr>
        <w:r w:rsidRPr="00514B4A">
          <w:rPr>
            <w:sz w:val="22"/>
            <w:szCs w:val="20"/>
          </w:rPr>
          <w:fldChar w:fldCharType="begin"/>
        </w:r>
        <w:r w:rsidRPr="00514B4A">
          <w:rPr>
            <w:sz w:val="22"/>
            <w:szCs w:val="20"/>
          </w:rPr>
          <w:instrText xml:space="preserve"> PAGE   \* MERGEFORMAT </w:instrText>
        </w:r>
        <w:r w:rsidRPr="00514B4A">
          <w:rPr>
            <w:sz w:val="22"/>
            <w:szCs w:val="20"/>
          </w:rPr>
          <w:fldChar w:fldCharType="separate"/>
        </w:r>
        <w:r w:rsidRPr="00514B4A">
          <w:rPr>
            <w:noProof/>
            <w:sz w:val="22"/>
            <w:szCs w:val="20"/>
          </w:rPr>
          <w:t>2</w:t>
        </w:r>
        <w:r w:rsidRPr="00514B4A">
          <w:rPr>
            <w:noProof/>
            <w:sz w:val="22"/>
            <w:szCs w:val="20"/>
          </w:rPr>
          <w:fldChar w:fldCharType="end"/>
        </w:r>
      </w:p>
    </w:sdtContent>
  </w:sdt>
  <w:p w14:paraId="423BE198" w14:textId="77777777" w:rsidR="00514B4A" w:rsidRDefault="00514B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0DCA96" w14:textId="77777777" w:rsidR="00D1773A" w:rsidRDefault="00D1773A" w:rsidP="0035598A">
      <w:pPr>
        <w:spacing w:after="0" w:line="240" w:lineRule="auto"/>
      </w:pPr>
      <w:r>
        <w:separator/>
      </w:r>
    </w:p>
  </w:footnote>
  <w:footnote w:type="continuationSeparator" w:id="0">
    <w:p w14:paraId="73A8173A" w14:textId="77777777" w:rsidR="00D1773A" w:rsidRDefault="00D1773A" w:rsidP="0035598A">
      <w:pPr>
        <w:spacing w:after="0" w:line="240" w:lineRule="auto"/>
      </w:pPr>
      <w:r>
        <w:continuationSeparator/>
      </w:r>
    </w:p>
  </w:footnote>
  <w:footnote w:type="continuationNotice" w:id="1">
    <w:p w14:paraId="37F7D06C" w14:textId="77777777" w:rsidR="00D1773A" w:rsidRDefault="00D177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A3C63" w14:textId="48273E6F" w:rsidR="00303FE5" w:rsidRDefault="001B23BE" w:rsidP="00303FE5">
    <w:pPr>
      <w:pStyle w:val="Header"/>
      <w:spacing w:after="200"/>
      <w:jc w:val="center"/>
    </w:pPr>
    <w:r>
      <w:tab/>
    </w:r>
    <w:r>
      <w:rPr>
        <w:noProof/>
      </w:rPr>
      <w:drawing>
        <wp:inline distT="0" distB="0" distL="0" distR="0" wp14:anchorId="2492F37B" wp14:editId="34937047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303FE5" w:rsidRPr="001B23BE">
      <w:rPr>
        <w:sz w:val="20"/>
        <w:szCs w:val="20"/>
      </w:rPr>
      <w:t>Konstantin Dobikov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6B15"/>
    <w:multiLevelType w:val="hybridMultilevel"/>
    <w:tmpl w:val="014CF9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EE3B46"/>
    <w:multiLevelType w:val="hybridMultilevel"/>
    <w:tmpl w:val="C3E265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A9393B"/>
    <w:multiLevelType w:val="hybridMultilevel"/>
    <w:tmpl w:val="A10CD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1332E"/>
    <w:multiLevelType w:val="hybridMultilevel"/>
    <w:tmpl w:val="F384D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120CE"/>
    <w:multiLevelType w:val="hybridMultilevel"/>
    <w:tmpl w:val="B2CA8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B6C8D"/>
    <w:multiLevelType w:val="hybridMultilevel"/>
    <w:tmpl w:val="5C0838C2"/>
    <w:lvl w:ilvl="0" w:tplc="5614A794">
      <w:start w:val="1"/>
      <w:numFmt w:val="lowerLetter"/>
      <w:lvlText w:val="%1."/>
      <w:lvlJc w:val="left"/>
      <w:pPr>
        <w:ind w:left="720" w:hanging="360"/>
      </w:pPr>
      <w:rPr>
        <w:rFonts w:ascii="Lato" w:eastAsia="Times New Roman" w:hAnsi="Lato" w:cs="Lato" w:hint="default"/>
        <w:color w:val="565A5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F1EE0"/>
    <w:multiLevelType w:val="hybridMultilevel"/>
    <w:tmpl w:val="5AA02A28"/>
    <w:lvl w:ilvl="0" w:tplc="E16A2B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892E6D"/>
    <w:multiLevelType w:val="hybridMultilevel"/>
    <w:tmpl w:val="847E76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E3A8D"/>
    <w:multiLevelType w:val="hybridMultilevel"/>
    <w:tmpl w:val="59D01306"/>
    <w:lvl w:ilvl="0" w:tplc="31305A04">
      <w:start w:val="1"/>
      <w:numFmt w:val="decimal"/>
      <w:lvlText w:val="%1."/>
      <w:lvlJc w:val="left"/>
      <w:pPr>
        <w:ind w:left="720" w:hanging="360"/>
      </w:pPr>
      <w:rPr>
        <w:rFonts w:ascii="Lato" w:eastAsia="Times New Roman" w:hAnsi="Lato" w:cs="Lato" w:hint="default"/>
        <w:b/>
        <w:color w:val="565A5C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25B35"/>
    <w:multiLevelType w:val="hybridMultilevel"/>
    <w:tmpl w:val="8A460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2719D"/>
    <w:multiLevelType w:val="hybridMultilevel"/>
    <w:tmpl w:val="E1924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123EC"/>
    <w:multiLevelType w:val="multilevel"/>
    <w:tmpl w:val="AE301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035640"/>
    <w:multiLevelType w:val="hybridMultilevel"/>
    <w:tmpl w:val="97004DEC"/>
    <w:lvl w:ilvl="0" w:tplc="04090019">
      <w:start w:val="1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9E2A38"/>
    <w:multiLevelType w:val="hybridMultilevel"/>
    <w:tmpl w:val="94202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317813">
    <w:abstractNumId w:val="4"/>
  </w:num>
  <w:num w:numId="2" w16cid:durableId="696588705">
    <w:abstractNumId w:val="9"/>
  </w:num>
  <w:num w:numId="3" w16cid:durableId="631793751">
    <w:abstractNumId w:val="3"/>
  </w:num>
  <w:num w:numId="4" w16cid:durableId="2114783770">
    <w:abstractNumId w:val="10"/>
  </w:num>
  <w:num w:numId="5" w16cid:durableId="150215614">
    <w:abstractNumId w:val="0"/>
  </w:num>
  <w:num w:numId="6" w16cid:durableId="137766255">
    <w:abstractNumId w:val="1"/>
  </w:num>
  <w:num w:numId="7" w16cid:durableId="581060784">
    <w:abstractNumId w:val="2"/>
  </w:num>
  <w:num w:numId="8" w16cid:durableId="1511798075">
    <w:abstractNumId w:val="13"/>
  </w:num>
  <w:num w:numId="9" w16cid:durableId="1135219544">
    <w:abstractNumId w:val="12"/>
  </w:num>
  <w:num w:numId="10" w16cid:durableId="1041126261">
    <w:abstractNumId w:val="6"/>
  </w:num>
  <w:num w:numId="11" w16cid:durableId="1163815334">
    <w:abstractNumId w:val="7"/>
  </w:num>
  <w:num w:numId="12" w16cid:durableId="177432381">
    <w:abstractNumId w:val="8"/>
  </w:num>
  <w:num w:numId="13" w16cid:durableId="1777603165">
    <w:abstractNumId w:val="5"/>
  </w:num>
  <w:num w:numId="14" w16cid:durableId="13349153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tLQ0MTIzMDA1NzFX0lEKTi0uzszPAykwrAUA67iOFCwAAAA="/>
  </w:docVars>
  <w:rsids>
    <w:rsidRoot w:val="00951BF8"/>
    <w:rsid w:val="000004D2"/>
    <w:rsid w:val="00000DC0"/>
    <w:rsid w:val="00004504"/>
    <w:rsid w:val="000046AD"/>
    <w:rsid w:val="00016028"/>
    <w:rsid w:val="00017B65"/>
    <w:rsid w:val="0002013E"/>
    <w:rsid w:val="0003467D"/>
    <w:rsid w:val="00034F70"/>
    <w:rsid w:val="00035197"/>
    <w:rsid w:val="00041605"/>
    <w:rsid w:val="0004161F"/>
    <w:rsid w:val="00042487"/>
    <w:rsid w:val="0005541B"/>
    <w:rsid w:val="00057C2D"/>
    <w:rsid w:val="00060A38"/>
    <w:rsid w:val="00060B83"/>
    <w:rsid w:val="00064228"/>
    <w:rsid w:val="00066E4A"/>
    <w:rsid w:val="00077421"/>
    <w:rsid w:val="000803A7"/>
    <w:rsid w:val="00083FC4"/>
    <w:rsid w:val="000859D5"/>
    <w:rsid w:val="00086665"/>
    <w:rsid w:val="00090127"/>
    <w:rsid w:val="0009441D"/>
    <w:rsid w:val="0009492F"/>
    <w:rsid w:val="00097CED"/>
    <w:rsid w:val="000A58FF"/>
    <w:rsid w:val="000A7D03"/>
    <w:rsid w:val="000B378F"/>
    <w:rsid w:val="000B4C4B"/>
    <w:rsid w:val="000B5DF6"/>
    <w:rsid w:val="000B7919"/>
    <w:rsid w:val="000C13BF"/>
    <w:rsid w:val="000C3929"/>
    <w:rsid w:val="000C407C"/>
    <w:rsid w:val="000C487C"/>
    <w:rsid w:val="000C6AFF"/>
    <w:rsid w:val="000D3B71"/>
    <w:rsid w:val="000D456A"/>
    <w:rsid w:val="000D7205"/>
    <w:rsid w:val="000E6978"/>
    <w:rsid w:val="000E76C2"/>
    <w:rsid w:val="000F4925"/>
    <w:rsid w:val="000F54C0"/>
    <w:rsid w:val="000F7E69"/>
    <w:rsid w:val="001028B3"/>
    <w:rsid w:val="0010293B"/>
    <w:rsid w:val="00103314"/>
    <w:rsid w:val="0010518B"/>
    <w:rsid w:val="00106983"/>
    <w:rsid w:val="001139B1"/>
    <w:rsid w:val="00113A4E"/>
    <w:rsid w:val="00116B14"/>
    <w:rsid w:val="00117684"/>
    <w:rsid w:val="00117AFD"/>
    <w:rsid w:val="0012770D"/>
    <w:rsid w:val="00133478"/>
    <w:rsid w:val="00133C2B"/>
    <w:rsid w:val="0013496B"/>
    <w:rsid w:val="00150071"/>
    <w:rsid w:val="00151D49"/>
    <w:rsid w:val="00151FD9"/>
    <w:rsid w:val="00153952"/>
    <w:rsid w:val="0015400F"/>
    <w:rsid w:val="00157632"/>
    <w:rsid w:val="001636D1"/>
    <w:rsid w:val="00165678"/>
    <w:rsid w:val="001737A9"/>
    <w:rsid w:val="00175954"/>
    <w:rsid w:val="00182822"/>
    <w:rsid w:val="00182970"/>
    <w:rsid w:val="00185BC2"/>
    <w:rsid w:val="00187830"/>
    <w:rsid w:val="00190CE5"/>
    <w:rsid w:val="001946AD"/>
    <w:rsid w:val="00195557"/>
    <w:rsid w:val="001A38EC"/>
    <w:rsid w:val="001A3A80"/>
    <w:rsid w:val="001B23BE"/>
    <w:rsid w:val="001B2D77"/>
    <w:rsid w:val="001B35E4"/>
    <w:rsid w:val="001B5A33"/>
    <w:rsid w:val="001B7243"/>
    <w:rsid w:val="001C01F2"/>
    <w:rsid w:val="001C6D32"/>
    <w:rsid w:val="001C6F06"/>
    <w:rsid w:val="001D0629"/>
    <w:rsid w:val="001E733A"/>
    <w:rsid w:val="001F1D5E"/>
    <w:rsid w:val="001F23DF"/>
    <w:rsid w:val="001F3234"/>
    <w:rsid w:val="001F4729"/>
    <w:rsid w:val="00206BC1"/>
    <w:rsid w:val="00212580"/>
    <w:rsid w:val="00214008"/>
    <w:rsid w:val="002179A3"/>
    <w:rsid w:val="00222AAD"/>
    <w:rsid w:val="00234901"/>
    <w:rsid w:val="00241FF2"/>
    <w:rsid w:val="002451AD"/>
    <w:rsid w:val="0024707D"/>
    <w:rsid w:val="00252A35"/>
    <w:rsid w:val="002536AB"/>
    <w:rsid w:val="002638AE"/>
    <w:rsid w:val="00266241"/>
    <w:rsid w:val="0026762B"/>
    <w:rsid w:val="00275C21"/>
    <w:rsid w:val="00275DC4"/>
    <w:rsid w:val="00281340"/>
    <w:rsid w:val="002818F1"/>
    <w:rsid w:val="0028331B"/>
    <w:rsid w:val="002948F9"/>
    <w:rsid w:val="002948FB"/>
    <w:rsid w:val="002956F0"/>
    <w:rsid w:val="002972B3"/>
    <w:rsid w:val="002A0860"/>
    <w:rsid w:val="002A194D"/>
    <w:rsid w:val="002C17C1"/>
    <w:rsid w:val="002C3457"/>
    <w:rsid w:val="002C3B22"/>
    <w:rsid w:val="002E0069"/>
    <w:rsid w:val="002E3913"/>
    <w:rsid w:val="002E700D"/>
    <w:rsid w:val="002E77EA"/>
    <w:rsid w:val="002F4A36"/>
    <w:rsid w:val="0030065A"/>
    <w:rsid w:val="00303B6B"/>
    <w:rsid w:val="00303FE5"/>
    <w:rsid w:val="003119DF"/>
    <w:rsid w:val="00312374"/>
    <w:rsid w:val="00313151"/>
    <w:rsid w:val="0031435E"/>
    <w:rsid w:val="003160F2"/>
    <w:rsid w:val="00316407"/>
    <w:rsid w:val="00320CED"/>
    <w:rsid w:val="00323158"/>
    <w:rsid w:val="003243B3"/>
    <w:rsid w:val="0032560A"/>
    <w:rsid w:val="0032655B"/>
    <w:rsid w:val="00326805"/>
    <w:rsid w:val="00335AD2"/>
    <w:rsid w:val="00336B23"/>
    <w:rsid w:val="00345116"/>
    <w:rsid w:val="0034593C"/>
    <w:rsid w:val="00347185"/>
    <w:rsid w:val="003525DC"/>
    <w:rsid w:val="00353194"/>
    <w:rsid w:val="0035521D"/>
    <w:rsid w:val="00355620"/>
    <w:rsid w:val="0035598A"/>
    <w:rsid w:val="003668AE"/>
    <w:rsid w:val="0037285F"/>
    <w:rsid w:val="00376A5B"/>
    <w:rsid w:val="00380A7B"/>
    <w:rsid w:val="00380B97"/>
    <w:rsid w:val="00381AC6"/>
    <w:rsid w:val="00382B80"/>
    <w:rsid w:val="003867F6"/>
    <w:rsid w:val="003B24EF"/>
    <w:rsid w:val="003B2562"/>
    <w:rsid w:val="003B2FCA"/>
    <w:rsid w:val="003B3DFA"/>
    <w:rsid w:val="003C0311"/>
    <w:rsid w:val="003C30D2"/>
    <w:rsid w:val="003C3365"/>
    <w:rsid w:val="003C6AB9"/>
    <w:rsid w:val="003D10C1"/>
    <w:rsid w:val="003D15E7"/>
    <w:rsid w:val="003E3D6F"/>
    <w:rsid w:val="003E4CEC"/>
    <w:rsid w:val="003E6E53"/>
    <w:rsid w:val="003F05E4"/>
    <w:rsid w:val="003F2B6D"/>
    <w:rsid w:val="003F337D"/>
    <w:rsid w:val="003F4167"/>
    <w:rsid w:val="003F5314"/>
    <w:rsid w:val="00404040"/>
    <w:rsid w:val="004113A7"/>
    <w:rsid w:val="00413C50"/>
    <w:rsid w:val="00413FFE"/>
    <w:rsid w:val="0041451C"/>
    <w:rsid w:val="004154EA"/>
    <w:rsid w:val="004172EB"/>
    <w:rsid w:val="00421B09"/>
    <w:rsid w:val="00423E95"/>
    <w:rsid w:val="00425D60"/>
    <w:rsid w:val="00426F68"/>
    <w:rsid w:val="0044571C"/>
    <w:rsid w:val="00445E99"/>
    <w:rsid w:val="00454041"/>
    <w:rsid w:val="0046275C"/>
    <w:rsid w:val="00464352"/>
    <w:rsid w:val="00466632"/>
    <w:rsid w:val="00471CA4"/>
    <w:rsid w:val="00472B9D"/>
    <w:rsid w:val="00474546"/>
    <w:rsid w:val="00484F87"/>
    <w:rsid w:val="00485603"/>
    <w:rsid w:val="004948A6"/>
    <w:rsid w:val="00494DA8"/>
    <w:rsid w:val="004951AF"/>
    <w:rsid w:val="004A723D"/>
    <w:rsid w:val="004A7B1A"/>
    <w:rsid w:val="004B2524"/>
    <w:rsid w:val="004B40E9"/>
    <w:rsid w:val="004B42F7"/>
    <w:rsid w:val="004B49A4"/>
    <w:rsid w:val="004C06F6"/>
    <w:rsid w:val="004C132E"/>
    <w:rsid w:val="004C4A2C"/>
    <w:rsid w:val="004C7CC0"/>
    <w:rsid w:val="004D3B50"/>
    <w:rsid w:val="004D6B2C"/>
    <w:rsid w:val="004D7EE4"/>
    <w:rsid w:val="004E3C20"/>
    <w:rsid w:val="004E67A1"/>
    <w:rsid w:val="004F0A9D"/>
    <w:rsid w:val="004F0F91"/>
    <w:rsid w:val="004F1279"/>
    <w:rsid w:val="004F1485"/>
    <w:rsid w:val="004F6D15"/>
    <w:rsid w:val="0050075C"/>
    <w:rsid w:val="0050491C"/>
    <w:rsid w:val="005065F6"/>
    <w:rsid w:val="00506E49"/>
    <w:rsid w:val="00507D79"/>
    <w:rsid w:val="0051042F"/>
    <w:rsid w:val="00510C3F"/>
    <w:rsid w:val="00511D01"/>
    <w:rsid w:val="0051306C"/>
    <w:rsid w:val="00514B4A"/>
    <w:rsid w:val="00526773"/>
    <w:rsid w:val="0052784D"/>
    <w:rsid w:val="0053112F"/>
    <w:rsid w:val="00531FB3"/>
    <w:rsid w:val="00540558"/>
    <w:rsid w:val="00543A5D"/>
    <w:rsid w:val="00547331"/>
    <w:rsid w:val="00551AA9"/>
    <w:rsid w:val="00553694"/>
    <w:rsid w:val="00565370"/>
    <w:rsid w:val="00567D20"/>
    <w:rsid w:val="00577A3F"/>
    <w:rsid w:val="0058233E"/>
    <w:rsid w:val="00582D7B"/>
    <w:rsid w:val="00583B06"/>
    <w:rsid w:val="005858E5"/>
    <w:rsid w:val="0058649D"/>
    <w:rsid w:val="00586998"/>
    <w:rsid w:val="00587704"/>
    <w:rsid w:val="00587CBE"/>
    <w:rsid w:val="00591404"/>
    <w:rsid w:val="00593575"/>
    <w:rsid w:val="005977AF"/>
    <w:rsid w:val="005A3BBB"/>
    <w:rsid w:val="005A44F2"/>
    <w:rsid w:val="005A6D26"/>
    <w:rsid w:val="005B5121"/>
    <w:rsid w:val="005B5FD8"/>
    <w:rsid w:val="005B614D"/>
    <w:rsid w:val="005B66EC"/>
    <w:rsid w:val="005C04E6"/>
    <w:rsid w:val="005C0980"/>
    <w:rsid w:val="005C7125"/>
    <w:rsid w:val="005C77B0"/>
    <w:rsid w:val="005D085A"/>
    <w:rsid w:val="005D087B"/>
    <w:rsid w:val="005D1DA0"/>
    <w:rsid w:val="005D27B0"/>
    <w:rsid w:val="005D59F1"/>
    <w:rsid w:val="005E0B4E"/>
    <w:rsid w:val="005E13E5"/>
    <w:rsid w:val="005E3A6C"/>
    <w:rsid w:val="005E4DE6"/>
    <w:rsid w:val="005F2DEA"/>
    <w:rsid w:val="00603BC2"/>
    <w:rsid w:val="00604AD7"/>
    <w:rsid w:val="0060615D"/>
    <w:rsid w:val="00610A71"/>
    <w:rsid w:val="00614BEC"/>
    <w:rsid w:val="006163BF"/>
    <w:rsid w:val="00620606"/>
    <w:rsid w:val="006212E5"/>
    <w:rsid w:val="00623E4B"/>
    <w:rsid w:val="00634379"/>
    <w:rsid w:val="0063451D"/>
    <w:rsid w:val="00635092"/>
    <w:rsid w:val="00636A80"/>
    <w:rsid w:val="006402C4"/>
    <w:rsid w:val="00642145"/>
    <w:rsid w:val="00642348"/>
    <w:rsid w:val="006469FB"/>
    <w:rsid w:val="00651F94"/>
    <w:rsid w:val="00654E61"/>
    <w:rsid w:val="00657F4D"/>
    <w:rsid w:val="00660520"/>
    <w:rsid w:val="0066226F"/>
    <w:rsid w:val="00667E7F"/>
    <w:rsid w:val="00670888"/>
    <w:rsid w:val="00684C6F"/>
    <w:rsid w:val="00685740"/>
    <w:rsid w:val="00690196"/>
    <w:rsid w:val="00692027"/>
    <w:rsid w:val="006A4B19"/>
    <w:rsid w:val="006A51DF"/>
    <w:rsid w:val="006B47BF"/>
    <w:rsid w:val="006C431E"/>
    <w:rsid w:val="006C509E"/>
    <w:rsid w:val="006D2EE6"/>
    <w:rsid w:val="006D5370"/>
    <w:rsid w:val="006D62A4"/>
    <w:rsid w:val="006D68DF"/>
    <w:rsid w:val="006E4F47"/>
    <w:rsid w:val="006E502A"/>
    <w:rsid w:val="006F2C7E"/>
    <w:rsid w:val="0070011D"/>
    <w:rsid w:val="00706C84"/>
    <w:rsid w:val="00716B8E"/>
    <w:rsid w:val="007214EB"/>
    <w:rsid w:val="007229A5"/>
    <w:rsid w:val="00723123"/>
    <w:rsid w:val="007273CA"/>
    <w:rsid w:val="00727EE6"/>
    <w:rsid w:val="007357C6"/>
    <w:rsid w:val="00735C5B"/>
    <w:rsid w:val="00744D4B"/>
    <w:rsid w:val="00745243"/>
    <w:rsid w:val="00746705"/>
    <w:rsid w:val="00746C4C"/>
    <w:rsid w:val="00747645"/>
    <w:rsid w:val="00747BCE"/>
    <w:rsid w:val="00753B98"/>
    <w:rsid w:val="00756AA8"/>
    <w:rsid w:val="00756D63"/>
    <w:rsid w:val="0076288B"/>
    <w:rsid w:val="007635BC"/>
    <w:rsid w:val="00770A8F"/>
    <w:rsid w:val="00771C28"/>
    <w:rsid w:val="007770EA"/>
    <w:rsid w:val="007778FE"/>
    <w:rsid w:val="007822D8"/>
    <w:rsid w:val="00794187"/>
    <w:rsid w:val="007A298F"/>
    <w:rsid w:val="007B103F"/>
    <w:rsid w:val="007B20E0"/>
    <w:rsid w:val="007B77CD"/>
    <w:rsid w:val="007C145F"/>
    <w:rsid w:val="007C3062"/>
    <w:rsid w:val="007C7BB8"/>
    <w:rsid w:val="007E31B2"/>
    <w:rsid w:val="007F5AE9"/>
    <w:rsid w:val="007F5BFC"/>
    <w:rsid w:val="00802053"/>
    <w:rsid w:val="00804355"/>
    <w:rsid w:val="00810006"/>
    <w:rsid w:val="00815C83"/>
    <w:rsid w:val="00822869"/>
    <w:rsid w:val="00824C6D"/>
    <w:rsid w:val="00831150"/>
    <w:rsid w:val="008336B4"/>
    <w:rsid w:val="0083764E"/>
    <w:rsid w:val="00837F07"/>
    <w:rsid w:val="00842420"/>
    <w:rsid w:val="0084291A"/>
    <w:rsid w:val="00843E9A"/>
    <w:rsid w:val="00844112"/>
    <w:rsid w:val="008461C9"/>
    <w:rsid w:val="00862D08"/>
    <w:rsid w:val="00864FC8"/>
    <w:rsid w:val="008705EC"/>
    <w:rsid w:val="00873A2F"/>
    <w:rsid w:val="008822AF"/>
    <w:rsid w:val="00897956"/>
    <w:rsid w:val="008A6EAE"/>
    <w:rsid w:val="008B220D"/>
    <w:rsid w:val="008B6BAE"/>
    <w:rsid w:val="008C2F14"/>
    <w:rsid w:val="008C3943"/>
    <w:rsid w:val="008D1568"/>
    <w:rsid w:val="008D7FAC"/>
    <w:rsid w:val="008E0018"/>
    <w:rsid w:val="008E1A67"/>
    <w:rsid w:val="008E2DBA"/>
    <w:rsid w:val="008E49D6"/>
    <w:rsid w:val="008E6D1F"/>
    <w:rsid w:val="00903D6A"/>
    <w:rsid w:val="00904A58"/>
    <w:rsid w:val="009136FF"/>
    <w:rsid w:val="00914216"/>
    <w:rsid w:val="0091592E"/>
    <w:rsid w:val="00915C4F"/>
    <w:rsid w:val="00920771"/>
    <w:rsid w:val="0092121B"/>
    <w:rsid w:val="00922994"/>
    <w:rsid w:val="00926A0D"/>
    <w:rsid w:val="00927028"/>
    <w:rsid w:val="0093010E"/>
    <w:rsid w:val="009303F5"/>
    <w:rsid w:val="00930C90"/>
    <w:rsid w:val="00931E3A"/>
    <w:rsid w:val="00935421"/>
    <w:rsid w:val="00937B59"/>
    <w:rsid w:val="00937DC4"/>
    <w:rsid w:val="00937F37"/>
    <w:rsid w:val="0094378B"/>
    <w:rsid w:val="009517E2"/>
    <w:rsid w:val="00951BF8"/>
    <w:rsid w:val="00953C3E"/>
    <w:rsid w:val="0095411D"/>
    <w:rsid w:val="00960F8C"/>
    <w:rsid w:val="00962976"/>
    <w:rsid w:val="00962F81"/>
    <w:rsid w:val="00966C36"/>
    <w:rsid w:val="009716AF"/>
    <w:rsid w:val="009738D6"/>
    <w:rsid w:val="00973CB0"/>
    <w:rsid w:val="00973EB2"/>
    <w:rsid w:val="0098491F"/>
    <w:rsid w:val="009858DA"/>
    <w:rsid w:val="009876BF"/>
    <w:rsid w:val="009911C7"/>
    <w:rsid w:val="00991BCF"/>
    <w:rsid w:val="00992D63"/>
    <w:rsid w:val="00993EFE"/>
    <w:rsid w:val="009959A5"/>
    <w:rsid w:val="00996B6D"/>
    <w:rsid w:val="009A01C2"/>
    <w:rsid w:val="009A1925"/>
    <w:rsid w:val="009A25D6"/>
    <w:rsid w:val="009B1EF6"/>
    <w:rsid w:val="009B4FC1"/>
    <w:rsid w:val="009C390A"/>
    <w:rsid w:val="009D08FF"/>
    <w:rsid w:val="009D24E6"/>
    <w:rsid w:val="009D3AE6"/>
    <w:rsid w:val="009D40C0"/>
    <w:rsid w:val="009D786F"/>
    <w:rsid w:val="009E2EFA"/>
    <w:rsid w:val="009E335B"/>
    <w:rsid w:val="009E5329"/>
    <w:rsid w:val="009E6286"/>
    <w:rsid w:val="009F301B"/>
    <w:rsid w:val="009F559A"/>
    <w:rsid w:val="009F650A"/>
    <w:rsid w:val="00A01C12"/>
    <w:rsid w:val="00A060BB"/>
    <w:rsid w:val="00A077F6"/>
    <w:rsid w:val="00A11132"/>
    <w:rsid w:val="00A1154E"/>
    <w:rsid w:val="00A11B04"/>
    <w:rsid w:val="00A11D38"/>
    <w:rsid w:val="00A12D02"/>
    <w:rsid w:val="00A12ED9"/>
    <w:rsid w:val="00A17EC7"/>
    <w:rsid w:val="00A21963"/>
    <w:rsid w:val="00A2433A"/>
    <w:rsid w:val="00A302DF"/>
    <w:rsid w:val="00A306E7"/>
    <w:rsid w:val="00A32118"/>
    <w:rsid w:val="00A41B67"/>
    <w:rsid w:val="00A4389A"/>
    <w:rsid w:val="00A4524C"/>
    <w:rsid w:val="00A46128"/>
    <w:rsid w:val="00A47515"/>
    <w:rsid w:val="00A476C4"/>
    <w:rsid w:val="00A52CFF"/>
    <w:rsid w:val="00A544C6"/>
    <w:rsid w:val="00A610A9"/>
    <w:rsid w:val="00A6364C"/>
    <w:rsid w:val="00A706B4"/>
    <w:rsid w:val="00A70DF2"/>
    <w:rsid w:val="00A741FB"/>
    <w:rsid w:val="00A74AB2"/>
    <w:rsid w:val="00A83043"/>
    <w:rsid w:val="00A83ADF"/>
    <w:rsid w:val="00A8417D"/>
    <w:rsid w:val="00A90675"/>
    <w:rsid w:val="00A90F30"/>
    <w:rsid w:val="00A97B5D"/>
    <w:rsid w:val="00AA0571"/>
    <w:rsid w:val="00AA1A0C"/>
    <w:rsid w:val="00AB06D8"/>
    <w:rsid w:val="00AB13D5"/>
    <w:rsid w:val="00AC39F6"/>
    <w:rsid w:val="00AC602C"/>
    <w:rsid w:val="00AC6CEB"/>
    <w:rsid w:val="00AD0C41"/>
    <w:rsid w:val="00AD1C43"/>
    <w:rsid w:val="00AD451C"/>
    <w:rsid w:val="00AD55C9"/>
    <w:rsid w:val="00AD6107"/>
    <w:rsid w:val="00AD6BB6"/>
    <w:rsid w:val="00AE065C"/>
    <w:rsid w:val="00AE495D"/>
    <w:rsid w:val="00B019B2"/>
    <w:rsid w:val="00B02D7A"/>
    <w:rsid w:val="00B02D9E"/>
    <w:rsid w:val="00B06DA9"/>
    <w:rsid w:val="00B111D0"/>
    <w:rsid w:val="00B12257"/>
    <w:rsid w:val="00B1306A"/>
    <w:rsid w:val="00B203ED"/>
    <w:rsid w:val="00B22A0C"/>
    <w:rsid w:val="00B30973"/>
    <w:rsid w:val="00B31BA4"/>
    <w:rsid w:val="00B36B91"/>
    <w:rsid w:val="00B430B1"/>
    <w:rsid w:val="00B43550"/>
    <w:rsid w:val="00B504FB"/>
    <w:rsid w:val="00B52A54"/>
    <w:rsid w:val="00B54DB3"/>
    <w:rsid w:val="00B71565"/>
    <w:rsid w:val="00B7167D"/>
    <w:rsid w:val="00B7714D"/>
    <w:rsid w:val="00B8250D"/>
    <w:rsid w:val="00B849CA"/>
    <w:rsid w:val="00B85F17"/>
    <w:rsid w:val="00B9043E"/>
    <w:rsid w:val="00B90EC8"/>
    <w:rsid w:val="00B95B3B"/>
    <w:rsid w:val="00BA097D"/>
    <w:rsid w:val="00BA438F"/>
    <w:rsid w:val="00BA6BAB"/>
    <w:rsid w:val="00BA73BE"/>
    <w:rsid w:val="00BB00BB"/>
    <w:rsid w:val="00BB03F6"/>
    <w:rsid w:val="00BD21E7"/>
    <w:rsid w:val="00C01764"/>
    <w:rsid w:val="00C01785"/>
    <w:rsid w:val="00C02B7F"/>
    <w:rsid w:val="00C07624"/>
    <w:rsid w:val="00C077C3"/>
    <w:rsid w:val="00C11AAE"/>
    <w:rsid w:val="00C13F24"/>
    <w:rsid w:val="00C14C55"/>
    <w:rsid w:val="00C15BE6"/>
    <w:rsid w:val="00C22076"/>
    <w:rsid w:val="00C31DC2"/>
    <w:rsid w:val="00C36684"/>
    <w:rsid w:val="00C375A3"/>
    <w:rsid w:val="00C40146"/>
    <w:rsid w:val="00C406CC"/>
    <w:rsid w:val="00C43B9E"/>
    <w:rsid w:val="00C46AFE"/>
    <w:rsid w:val="00C500D7"/>
    <w:rsid w:val="00C51FFA"/>
    <w:rsid w:val="00C56264"/>
    <w:rsid w:val="00C5780F"/>
    <w:rsid w:val="00C646A4"/>
    <w:rsid w:val="00C71DC3"/>
    <w:rsid w:val="00C766CC"/>
    <w:rsid w:val="00C7692A"/>
    <w:rsid w:val="00C77AAF"/>
    <w:rsid w:val="00C77C50"/>
    <w:rsid w:val="00C81507"/>
    <w:rsid w:val="00C82E8A"/>
    <w:rsid w:val="00C83A11"/>
    <w:rsid w:val="00C85A07"/>
    <w:rsid w:val="00C85E0B"/>
    <w:rsid w:val="00C918FD"/>
    <w:rsid w:val="00C962EF"/>
    <w:rsid w:val="00C96875"/>
    <w:rsid w:val="00CA2593"/>
    <w:rsid w:val="00CA6481"/>
    <w:rsid w:val="00CA683D"/>
    <w:rsid w:val="00CB1DEC"/>
    <w:rsid w:val="00CB4A05"/>
    <w:rsid w:val="00CC4C88"/>
    <w:rsid w:val="00CC5E82"/>
    <w:rsid w:val="00CD2747"/>
    <w:rsid w:val="00CD6CD8"/>
    <w:rsid w:val="00CD7C7C"/>
    <w:rsid w:val="00CD7C9B"/>
    <w:rsid w:val="00CE54C3"/>
    <w:rsid w:val="00CE797E"/>
    <w:rsid w:val="00CF1EBC"/>
    <w:rsid w:val="00CF3603"/>
    <w:rsid w:val="00D0571F"/>
    <w:rsid w:val="00D07D05"/>
    <w:rsid w:val="00D123D7"/>
    <w:rsid w:val="00D1773A"/>
    <w:rsid w:val="00D20684"/>
    <w:rsid w:val="00D22B9D"/>
    <w:rsid w:val="00D23121"/>
    <w:rsid w:val="00D310C8"/>
    <w:rsid w:val="00D323F8"/>
    <w:rsid w:val="00D3419D"/>
    <w:rsid w:val="00D37764"/>
    <w:rsid w:val="00D40A01"/>
    <w:rsid w:val="00D50CBD"/>
    <w:rsid w:val="00D608FA"/>
    <w:rsid w:val="00D6098F"/>
    <w:rsid w:val="00D6109E"/>
    <w:rsid w:val="00D622DF"/>
    <w:rsid w:val="00D636D8"/>
    <w:rsid w:val="00D663E3"/>
    <w:rsid w:val="00D71AEF"/>
    <w:rsid w:val="00D7532F"/>
    <w:rsid w:val="00D762F9"/>
    <w:rsid w:val="00D77E14"/>
    <w:rsid w:val="00D81009"/>
    <w:rsid w:val="00D81A33"/>
    <w:rsid w:val="00D82521"/>
    <w:rsid w:val="00D83569"/>
    <w:rsid w:val="00D835EC"/>
    <w:rsid w:val="00D9143F"/>
    <w:rsid w:val="00DA5F7B"/>
    <w:rsid w:val="00DA616E"/>
    <w:rsid w:val="00DB0788"/>
    <w:rsid w:val="00DB5A82"/>
    <w:rsid w:val="00DB68BD"/>
    <w:rsid w:val="00DB7D3A"/>
    <w:rsid w:val="00DC2A30"/>
    <w:rsid w:val="00DC2BF8"/>
    <w:rsid w:val="00DC5075"/>
    <w:rsid w:val="00DD2FE4"/>
    <w:rsid w:val="00DD5994"/>
    <w:rsid w:val="00DD5EE3"/>
    <w:rsid w:val="00DE22E7"/>
    <w:rsid w:val="00DE2B33"/>
    <w:rsid w:val="00DE4D8B"/>
    <w:rsid w:val="00DF210C"/>
    <w:rsid w:val="00DF29F3"/>
    <w:rsid w:val="00DF543F"/>
    <w:rsid w:val="00DF63BF"/>
    <w:rsid w:val="00DF70E2"/>
    <w:rsid w:val="00E00A45"/>
    <w:rsid w:val="00E00AD9"/>
    <w:rsid w:val="00E00BE4"/>
    <w:rsid w:val="00E027AA"/>
    <w:rsid w:val="00E04FA2"/>
    <w:rsid w:val="00E1373B"/>
    <w:rsid w:val="00E22F51"/>
    <w:rsid w:val="00E26501"/>
    <w:rsid w:val="00E30C4B"/>
    <w:rsid w:val="00E35C47"/>
    <w:rsid w:val="00E37276"/>
    <w:rsid w:val="00E40A55"/>
    <w:rsid w:val="00E411EE"/>
    <w:rsid w:val="00E52068"/>
    <w:rsid w:val="00E55338"/>
    <w:rsid w:val="00E55501"/>
    <w:rsid w:val="00E56B2E"/>
    <w:rsid w:val="00E61DA4"/>
    <w:rsid w:val="00E645D3"/>
    <w:rsid w:val="00E74120"/>
    <w:rsid w:val="00E75862"/>
    <w:rsid w:val="00E80629"/>
    <w:rsid w:val="00E83104"/>
    <w:rsid w:val="00E92406"/>
    <w:rsid w:val="00E936B3"/>
    <w:rsid w:val="00E955D6"/>
    <w:rsid w:val="00E96CD3"/>
    <w:rsid w:val="00EA2C6C"/>
    <w:rsid w:val="00EA32F6"/>
    <w:rsid w:val="00EA3706"/>
    <w:rsid w:val="00EB2CFA"/>
    <w:rsid w:val="00EB5A60"/>
    <w:rsid w:val="00EB6045"/>
    <w:rsid w:val="00EC07B5"/>
    <w:rsid w:val="00EC333C"/>
    <w:rsid w:val="00EC502D"/>
    <w:rsid w:val="00EC730E"/>
    <w:rsid w:val="00ED01B3"/>
    <w:rsid w:val="00ED041A"/>
    <w:rsid w:val="00ED070E"/>
    <w:rsid w:val="00ED1995"/>
    <w:rsid w:val="00ED25C4"/>
    <w:rsid w:val="00ED4A8E"/>
    <w:rsid w:val="00ED7DC5"/>
    <w:rsid w:val="00EE0F66"/>
    <w:rsid w:val="00EE734E"/>
    <w:rsid w:val="00EF1910"/>
    <w:rsid w:val="00EF3CA1"/>
    <w:rsid w:val="00EF7222"/>
    <w:rsid w:val="00EF75F5"/>
    <w:rsid w:val="00F042DD"/>
    <w:rsid w:val="00F04FC1"/>
    <w:rsid w:val="00F0522C"/>
    <w:rsid w:val="00F07A48"/>
    <w:rsid w:val="00F10F2D"/>
    <w:rsid w:val="00F21E5C"/>
    <w:rsid w:val="00F25431"/>
    <w:rsid w:val="00F30CF2"/>
    <w:rsid w:val="00F36AAF"/>
    <w:rsid w:val="00F40053"/>
    <w:rsid w:val="00F40ABF"/>
    <w:rsid w:val="00F4743F"/>
    <w:rsid w:val="00F4765F"/>
    <w:rsid w:val="00F47909"/>
    <w:rsid w:val="00F50512"/>
    <w:rsid w:val="00F52CD9"/>
    <w:rsid w:val="00F54331"/>
    <w:rsid w:val="00F613E3"/>
    <w:rsid w:val="00F63580"/>
    <w:rsid w:val="00F70063"/>
    <w:rsid w:val="00F73F76"/>
    <w:rsid w:val="00F76B6A"/>
    <w:rsid w:val="00F773E6"/>
    <w:rsid w:val="00F778CA"/>
    <w:rsid w:val="00F822B0"/>
    <w:rsid w:val="00F86F23"/>
    <w:rsid w:val="00F9188B"/>
    <w:rsid w:val="00F92BAC"/>
    <w:rsid w:val="00F9721A"/>
    <w:rsid w:val="00FA2B00"/>
    <w:rsid w:val="00FB0EFD"/>
    <w:rsid w:val="00FB3607"/>
    <w:rsid w:val="00FB6776"/>
    <w:rsid w:val="00FC1367"/>
    <w:rsid w:val="00FC57DE"/>
    <w:rsid w:val="00FD7EF8"/>
    <w:rsid w:val="00FE2104"/>
    <w:rsid w:val="00FE39A0"/>
    <w:rsid w:val="00FE61F9"/>
    <w:rsid w:val="00FE64EE"/>
    <w:rsid w:val="00FF3F4C"/>
    <w:rsid w:val="00FF4F0A"/>
    <w:rsid w:val="00FF553D"/>
    <w:rsid w:val="00FF5CB9"/>
    <w:rsid w:val="00FF7E20"/>
    <w:rsid w:val="196C6E00"/>
    <w:rsid w:val="24982EE4"/>
    <w:rsid w:val="359FDF07"/>
    <w:rsid w:val="37EBAA5C"/>
    <w:rsid w:val="3846C632"/>
    <w:rsid w:val="46EC7C58"/>
    <w:rsid w:val="5C679C53"/>
    <w:rsid w:val="61F1615E"/>
    <w:rsid w:val="770595ED"/>
    <w:rsid w:val="7B558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1A89FF"/>
  <w15:chartTrackingRefBased/>
  <w15:docId w15:val="{ABFC185B-D722-466E-9713-6F681CB6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521D"/>
    <w:pPr>
      <w:suppressAutoHyphens/>
      <w:spacing w:after="0" w:line="240" w:lineRule="auto"/>
      <w:contextualSpacing/>
      <w:jc w:val="center"/>
      <w:outlineLvl w:val="0"/>
    </w:pPr>
    <w:rPr>
      <w:rFonts w:ascii="Calibri" w:eastAsiaTheme="majorEastAsia" w:hAnsi="Calibri" w:cs="Calibr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21D"/>
    <w:pPr>
      <w:suppressAutoHyphens/>
      <w:spacing w:after="0" w:line="240" w:lineRule="auto"/>
      <w:contextualSpacing/>
      <w:outlineLvl w:val="1"/>
    </w:pPr>
    <w:rPr>
      <w:rFonts w:ascii="Calibri" w:eastAsiaTheme="majorEastAsia" w:hAnsi="Calibri" w:cs="Calibri"/>
      <w:b/>
      <w:sz w:val="22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21D"/>
    <w:rPr>
      <w:rFonts w:ascii="Calibri" w:eastAsiaTheme="majorEastAsia" w:hAnsi="Calibri" w:cs="Calibr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521D"/>
    <w:rPr>
      <w:rFonts w:ascii="Calibri" w:eastAsiaTheme="majorEastAsia" w:hAnsi="Calibri" w:cs="Calibri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ListParagraph">
    <w:name w:val="List Paragraph"/>
    <w:basedOn w:val="Normal"/>
    <w:uiPriority w:val="34"/>
    <w:qFormat/>
    <w:rsid w:val="00951BF8"/>
    <w:pPr>
      <w:ind w:left="720"/>
      <w:contextualSpacing/>
    </w:pPr>
  </w:style>
  <w:style w:type="paragraph" w:styleId="Revision">
    <w:name w:val="Revision"/>
    <w:hidden/>
    <w:uiPriority w:val="99"/>
    <w:semiHidden/>
    <w:rsid w:val="005F2DEA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1A3A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A8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42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.brown9\Documents\Custom%20Office%20Templates\SNHU%20Created%20Material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026008-D23A-4347-ACC5-96CBF6B117A6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61E2393C-8C09-4647-B6BA-5F14A2A6AA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1F7CB6-8FE1-4B39-BDC9-949D13A5891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C74099-854A-43BD-A18D-E76B4D7671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SNHU Created Materials Template.dotx</Template>
  <TotalTime>142</TotalTime>
  <Pages>3</Pages>
  <Words>501</Words>
  <Characters>2649</Characters>
  <Application>Microsoft Office Word</Application>
  <DocSecurity>0</DocSecurity>
  <Lines>41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Two Static Testing Summary Template</vt:lpstr>
    </vt:vector>
  </TitlesOfParts>
  <Company>SNHU</Company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CS499 Capstone</dc:title>
  <dc:subject/>
  <dc:creator/>
  <cp:keywords/>
  <dc:description/>
  <cp:lastModifiedBy>Konstantin Dobikov</cp:lastModifiedBy>
  <cp:revision>129</cp:revision>
  <dcterms:created xsi:type="dcterms:W3CDTF">2024-09-21T16:57:00Z</dcterms:created>
  <dcterms:modified xsi:type="dcterms:W3CDTF">2025-10-15T12:51:00Z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Order">
    <vt:r8>5163600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GrammarlyDocumentId">
    <vt:lpwstr>998db3ffd7d9f038d19c2677bc8b21376c4fa2a05933c80426d4a13f3349f1c7</vt:lpwstr>
  </property>
</Properties>
</file>